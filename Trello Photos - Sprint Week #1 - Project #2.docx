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D1DC0" w14:textId="13FFC4EA" w:rsidR="00F00340" w:rsidRPr="002D00FC" w:rsidRDefault="00D1132D">
      <w:pPr>
        <w:pStyle w:val="Heading1"/>
        <w:rPr>
          <w:rFonts w:ascii="Verdana" w:hAnsi="Verdana"/>
          <w:b/>
          <w:bCs/>
          <w:i/>
          <w:iCs/>
          <w:sz w:val="44"/>
          <w:szCs w:val="36"/>
        </w:rPr>
      </w:pPr>
      <w:r w:rsidRPr="002D00FC">
        <w:rPr>
          <w:rFonts w:ascii="Verdana" w:hAnsi="Verdana"/>
          <w:b/>
          <w:bCs/>
          <w:i/>
          <w:iCs/>
          <w:sz w:val="44"/>
          <w:szCs w:val="36"/>
        </w:rPr>
        <w:t>Trello Photos – Sprint Week #1</w:t>
      </w:r>
    </w:p>
    <w:p w14:paraId="03298951" w14:textId="24C7EC89" w:rsidR="00F00340" w:rsidRDefault="002D00FC">
      <w:pPr>
        <w:pStyle w:val="Heading2"/>
        <w:rPr>
          <w:i/>
          <w:iCs/>
          <w:color w:val="731C3F" w:themeColor="accent1"/>
        </w:rPr>
      </w:pPr>
      <w:r w:rsidRPr="002D00FC">
        <w:rPr>
          <w:i/>
          <w:iCs/>
          <w:color w:val="731C3F" w:themeColor="accent1"/>
        </w:rPr>
        <w:t>Created By: Terrance Power</w:t>
      </w:r>
    </w:p>
    <w:p w14:paraId="30D2265F" w14:textId="00D62F08" w:rsidR="002D00FC" w:rsidRPr="002D00FC" w:rsidRDefault="002D7AB5" w:rsidP="002D00FC">
      <w:r>
        <w:rPr>
          <w:noProof/>
        </w:rPr>
        <w:drawing>
          <wp:anchor distT="0" distB="0" distL="114300" distR="114300" simplePos="0" relativeHeight="251659264" behindDoc="0" locked="0" layoutInCell="1" allowOverlap="1" wp14:anchorId="2EEB8502" wp14:editId="02D37985">
            <wp:simplePos x="0" y="0"/>
            <wp:positionH relativeFrom="column">
              <wp:posOffset>219075</wp:posOffset>
            </wp:positionH>
            <wp:positionV relativeFrom="paragraph">
              <wp:posOffset>3689350</wp:posOffset>
            </wp:positionV>
            <wp:extent cx="5522595" cy="3303905"/>
            <wp:effectExtent l="0" t="0" r="1905" b="0"/>
            <wp:wrapSquare wrapText="bothSides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B27" w:rsidRPr="002D00FC">
        <w:rPr>
          <w:i/>
          <w:iCs/>
          <w:noProof/>
          <w:color w:val="731C3F" w:themeColor="accent1"/>
        </w:rPr>
        <w:drawing>
          <wp:anchor distT="0" distB="0" distL="114300" distR="114300" simplePos="0" relativeHeight="251658240" behindDoc="0" locked="0" layoutInCell="1" allowOverlap="1" wp14:anchorId="6D6D5233" wp14:editId="33D6F231">
            <wp:simplePos x="0" y="0"/>
            <wp:positionH relativeFrom="column">
              <wp:posOffset>219075</wp:posOffset>
            </wp:positionH>
            <wp:positionV relativeFrom="paragraph">
              <wp:posOffset>275590</wp:posOffset>
            </wp:positionV>
            <wp:extent cx="5522595" cy="330390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10AA" w14:textId="3FAD10B0" w:rsidR="002D00FC" w:rsidRPr="002D00FC" w:rsidRDefault="002B694B" w:rsidP="002D00F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BB8B8A" wp14:editId="1037ED56">
            <wp:simplePos x="0" y="0"/>
            <wp:positionH relativeFrom="column">
              <wp:posOffset>207010</wp:posOffset>
            </wp:positionH>
            <wp:positionV relativeFrom="paragraph">
              <wp:posOffset>3980180</wp:posOffset>
            </wp:positionV>
            <wp:extent cx="5522595" cy="3303905"/>
            <wp:effectExtent l="0" t="0" r="1905" b="0"/>
            <wp:wrapSquare wrapText="bothSides"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E725B" wp14:editId="53BC4442">
            <wp:simplePos x="0" y="0"/>
            <wp:positionH relativeFrom="column">
              <wp:posOffset>207010</wp:posOffset>
            </wp:positionH>
            <wp:positionV relativeFrom="paragraph">
              <wp:posOffset>530225</wp:posOffset>
            </wp:positionV>
            <wp:extent cx="5522595" cy="3315970"/>
            <wp:effectExtent l="0" t="0" r="1905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BD8C5" w14:textId="408EC1C9" w:rsidR="002D00FC" w:rsidRPr="002D00FC" w:rsidRDefault="002D00FC" w:rsidP="002D00FC"/>
    <w:p w14:paraId="6769E3D1" w14:textId="5E7EE9F0" w:rsidR="002D00FC" w:rsidRPr="002D00FC" w:rsidRDefault="002D00FC" w:rsidP="002D00FC"/>
    <w:p w14:paraId="485CDC51" w14:textId="2D7CF568" w:rsidR="002D00FC" w:rsidRPr="002D00FC" w:rsidRDefault="002D00FC" w:rsidP="002D00FC"/>
    <w:p w14:paraId="2DDF526D" w14:textId="0E933377" w:rsidR="002D00FC" w:rsidRPr="002D00FC" w:rsidRDefault="002B694B" w:rsidP="002D00F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95A2E3" wp14:editId="4A33CC35">
            <wp:simplePos x="0" y="0"/>
            <wp:positionH relativeFrom="column">
              <wp:posOffset>219075</wp:posOffset>
            </wp:positionH>
            <wp:positionV relativeFrom="paragraph">
              <wp:posOffset>493395</wp:posOffset>
            </wp:positionV>
            <wp:extent cx="5522595" cy="3425825"/>
            <wp:effectExtent l="0" t="0" r="1905" b="3175"/>
            <wp:wrapSquare wrapText="bothSides"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1AAC6" w14:textId="77157E17" w:rsidR="002D00FC" w:rsidRPr="002D00FC" w:rsidRDefault="002D00FC" w:rsidP="002D00FC"/>
    <w:p w14:paraId="5641EF8B" w14:textId="3A8F7CB1" w:rsidR="002D00FC" w:rsidRPr="002D00FC" w:rsidRDefault="002D00FC" w:rsidP="002D00FC"/>
    <w:p w14:paraId="2DAF59EF" w14:textId="3B19F22D" w:rsidR="002D00FC" w:rsidRPr="002D00FC" w:rsidRDefault="002D00FC" w:rsidP="002D00FC"/>
    <w:p w14:paraId="6D6C85B5" w14:textId="77525707" w:rsidR="002D00FC" w:rsidRPr="002D00FC" w:rsidRDefault="002D00FC" w:rsidP="002D00FC"/>
    <w:p w14:paraId="2CE1A580" w14:textId="6796E003" w:rsidR="002D00FC" w:rsidRPr="002D00FC" w:rsidRDefault="002D00FC" w:rsidP="002D00FC"/>
    <w:p w14:paraId="221CBBFE" w14:textId="77777777" w:rsidR="002D00FC" w:rsidRPr="002D00FC" w:rsidRDefault="002D00FC" w:rsidP="002D00FC"/>
    <w:sectPr w:rsidR="002D00FC" w:rsidRPr="002D00FC">
      <w:footerReference w:type="default" r:id="rId12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55076" w14:textId="77777777" w:rsidR="00715D16" w:rsidRDefault="00715D16">
      <w:r>
        <w:separator/>
      </w:r>
    </w:p>
    <w:p w14:paraId="7E2C78DC" w14:textId="77777777" w:rsidR="00715D16" w:rsidRDefault="00715D16"/>
  </w:endnote>
  <w:endnote w:type="continuationSeparator" w:id="0">
    <w:p w14:paraId="38BB56EB" w14:textId="77777777" w:rsidR="00715D16" w:rsidRDefault="00715D16">
      <w:r>
        <w:continuationSeparator/>
      </w:r>
    </w:p>
    <w:p w14:paraId="06024001" w14:textId="77777777" w:rsidR="00715D16" w:rsidRDefault="00715D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EB2340" w14:textId="77777777" w:rsidR="00F00340" w:rsidRDefault="00715D1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055DC" w14:textId="77777777" w:rsidR="00715D16" w:rsidRDefault="00715D16">
      <w:r>
        <w:separator/>
      </w:r>
    </w:p>
    <w:p w14:paraId="0ECAAD38" w14:textId="77777777" w:rsidR="00715D16" w:rsidRDefault="00715D16"/>
  </w:footnote>
  <w:footnote w:type="continuationSeparator" w:id="0">
    <w:p w14:paraId="67174311" w14:textId="77777777" w:rsidR="00715D16" w:rsidRDefault="00715D16">
      <w:r>
        <w:continuationSeparator/>
      </w:r>
    </w:p>
    <w:p w14:paraId="0274E268" w14:textId="77777777" w:rsidR="00715D16" w:rsidRDefault="00715D1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32D"/>
    <w:rsid w:val="002B694B"/>
    <w:rsid w:val="002D00FC"/>
    <w:rsid w:val="002D7AB5"/>
    <w:rsid w:val="00715D16"/>
    <w:rsid w:val="00AA3B27"/>
    <w:rsid w:val="00C7376E"/>
    <w:rsid w:val="00D1132D"/>
    <w:rsid w:val="00F0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78355"/>
  <w15:chartTrackingRefBased/>
  <w15:docId w15:val="{443A2541-BF17-074B-8A26-4B723EE6E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eyinstudent/Library/Containers/com.microsoft.Word/Data/Library/Application%20Support/Microsoft/Office/16.0/DTS/en-US%7bA72D6ACC-F7D7-864A-9DDD-109C77BDB65C%7d/%7b2E4E3FCC-49D2-A14F-A240-F49DD99EDECF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26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Smith</dc:creator>
  <cp:keywords/>
  <dc:description/>
  <cp:lastModifiedBy>Josh Smith</cp:lastModifiedBy>
  <cp:revision>2</cp:revision>
  <dcterms:created xsi:type="dcterms:W3CDTF">2022-03-07T18:38:00Z</dcterms:created>
  <dcterms:modified xsi:type="dcterms:W3CDTF">2022-03-07T19:04:00Z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